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279EE" w14:textId="77777777" w:rsidR="00D077E9" w:rsidRDefault="00010BEE" w:rsidP="00D70D0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0015510" wp14:editId="2E2940CC">
                <wp:simplePos x="0" y="0"/>
                <wp:positionH relativeFrom="column">
                  <wp:posOffset>-203563</wp:posOffset>
                </wp:positionH>
                <wp:positionV relativeFrom="page">
                  <wp:posOffset>898071</wp:posOffset>
                </wp:positionV>
                <wp:extent cx="3967843" cy="8267700"/>
                <wp:effectExtent l="0" t="0" r="0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7843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EA3A413" id="Rectangle 3" o:spid="_x0000_s1026" alt="white rectangle for text on cover" style="position:absolute;margin-left:-16.05pt;margin-top:70.7pt;width:312.4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</w:rPr>
        <w:drawing>
          <wp:anchor distT="0" distB="0" distL="114300" distR="114300" simplePos="0" relativeHeight="251658240" behindDoc="1" locked="0" layoutInCell="1" allowOverlap="1" wp14:anchorId="7FA7A0DB" wp14:editId="5CD2EE17">
            <wp:simplePos x="0" y="0"/>
            <wp:positionH relativeFrom="column">
              <wp:posOffset>-746760</wp:posOffset>
            </wp:positionH>
            <wp:positionV relativeFrom="page">
              <wp:posOffset>-15240</wp:posOffset>
            </wp:positionV>
            <wp:extent cx="7812405" cy="6697980"/>
            <wp:effectExtent l="0" t="0" r="0" b="7620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5633" cy="67007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2EE0BCDF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43C8B6F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304BE00" wp14:editId="07F9D115">
                      <wp:extent cx="3528695" cy="905510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9055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AA4019E" w14:textId="77777777" w:rsidR="00D077E9" w:rsidRPr="00D86945" w:rsidRDefault="00E429EE" w:rsidP="00D077E9">
                                  <w:pPr>
                                    <w:pStyle w:val="Title"/>
                                    <w:spacing w:after="0"/>
                                  </w:pPr>
                                  <w:r>
                                    <w:t>FILE BÁO CÁO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E81C4E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7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" filled="f" stroked="f" strokeweight=".5pt">
                      <v:textbox>
                        <w:txbxContent>
                          <w:p w:rsidR="00D077E9" w:rsidRPr="00D86945" w:rsidRDefault="00E429EE" w:rsidP="00D077E9">
                            <w:pPr>
                              <w:pStyle w:val="Title"/>
                              <w:spacing w:after="0"/>
                            </w:pPr>
                            <w:r>
                              <w:t>FILE BÁO CÁO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1BDF159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5D6C642" wp14:editId="6B808B38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6FA421C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56ACE8DB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7EBA932C" w14:textId="77777777" w:rsidR="00D077E9" w:rsidRDefault="00EB3354" w:rsidP="00D077E9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3D69DADB" wp14:editId="20FDD29C">
                  <wp:simplePos x="0" y="0"/>
                  <wp:positionH relativeFrom="column">
                    <wp:posOffset>198120</wp:posOffset>
                  </wp:positionH>
                  <wp:positionV relativeFrom="paragraph">
                    <wp:posOffset>207645</wp:posOffset>
                  </wp:positionV>
                  <wp:extent cx="3208020" cy="2339340"/>
                  <wp:effectExtent l="0" t="0" r="0" b="3810"/>
                  <wp:wrapTight wrapText="bothSides">
                    <wp:wrapPolygon edited="0">
                      <wp:start x="0" y="0"/>
                      <wp:lineTo x="0" y="21459"/>
                      <wp:lineTo x="21420" y="21459"/>
                      <wp:lineTo x="21420" y="0"/>
                      <wp:lineTo x="0" y="0"/>
                    </wp:wrapPolygon>
                  </wp:wrapTight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LogoFPT-2017-copy-3042-1513928399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02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077E9" w14:paraId="5EC3EEC8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26E0CB9" w14:textId="3A338AFE" w:rsidR="00D077E9" w:rsidRDefault="00E429EE" w:rsidP="00D077E9">
            <w:r>
              <w:rPr>
                <w:rStyle w:val="SubtitleChar"/>
                <w:b w:val="0"/>
              </w:rPr>
              <w:t>1</w:t>
            </w:r>
            <w:r w:rsidR="00A51953">
              <w:rPr>
                <w:rStyle w:val="SubtitleChar"/>
                <w:b w:val="0"/>
              </w:rPr>
              <w:t>1/07/2023</w:t>
            </w:r>
          </w:p>
          <w:p w14:paraId="12EAF604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44857659" wp14:editId="4F1A1FB4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3482820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5AECC501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484E9121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092269B2" w14:textId="018CF889" w:rsidR="00D077E9" w:rsidRDefault="00000000" w:rsidP="00D077E9">
            <w:sdt>
              <w:sdtPr>
                <w:id w:val="-1740469667"/>
                <w:placeholder>
                  <w:docPart w:val="C2970CD72650445F8CCAAD198FD15BAD"/>
                </w:placeholder>
                <w15:appearance w15:val="hidden"/>
              </w:sdtPr>
              <w:sdtContent>
                <w:r w:rsidR="00E429EE">
                  <w:t>Nhóm</w:t>
                </w:r>
                <w:r w:rsidR="00E31432">
                  <w:t>2</w:t>
                </w:r>
                <w:r w:rsidR="00E429EE">
                  <w:t xml:space="preserve">: </w:t>
                </w:r>
                <w:r w:rsidR="00E31432">
                  <w:t>Phạm Minh Đức,Huỳnh Tấn Phát</w:t>
                </w:r>
                <w:r w:rsidR="00E429EE">
                  <w:t xml:space="preserve">, </w:t>
                </w:r>
                <w:r w:rsidR="00E31432">
                  <w:t>Lê Ngọc Khánh,Trịnh Phùng Hồng Phúc,Lưu Hoàng Bảo</w:t>
                </w:r>
              </w:sdtContent>
            </w:sdt>
          </w:p>
          <w:p w14:paraId="083D88D1" w14:textId="28D08A52" w:rsidR="00D077E9" w:rsidRDefault="00E429EE" w:rsidP="00D077E9">
            <w:r>
              <w:t xml:space="preserve">Thực hiện : </w:t>
            </w:r>
            <w:r w:rsidR="00E31432">
              <w:t>Phạm Minh Đức</w:t>
            </w:r>
          </w:p>
          <w:p w14:paraId="3BB6616A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1DAC4F3E" w14:textId="77777777" w:rsidR="00D077E9" w:rsidRDefault="00D077E9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83F2165" wp14:editId="68F0F3D5">
                <wp:simplePos x="0" y="0"/>
                <wp:positionH relativeFrom="page">
                  <wp:align>right</wp:align>
                </wp:positionH>
                <wp:positionV relativeFrom="page">
                  <wp:posOffset>6690360</wp:posOffset>
                </wp:positionV>
                <wp:extent cx="7787640" cy="3351530"/>
                <wp:effectExtent l="0" t="0" r="3810" b="127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7640" cy="335153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3C8AE4" id="Rectangle 2" o:spid="_x0000_s1026" alt="colored rectangle" style="position:absolute;margin-left:562pt;margin-top:526.8pt;width:613.2pt;height:263.9pt;z-index:-2516572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" fillcolor="#34aba2 [3206]" stroked="f" strokeweight="2pt">
                <w10:wrap anchorx="page" anchory="page"/>
              </v:rect>
            </w:pict>
          </mc:Fallback>
        </mc:AlternateContent>
      </w:r>
      <w:r>
        <w:br w:type="page"/>
      </w:r>
    </w:p>
    <w:p w14:paraId="7668B62B" w14:textId="1DEEF064" w:rsidR="00D077E9" w:rsidRDefault="005351AE" w:rsidP="00D077E9">
      <w:pPr>
        <w:pStyle w:val="Heading1"/>
      </w:pPr>
      <w:r>
        <w:lastRenderedPageBreak/>
        <w:t>BÁO CÁO</w:t>
      </w:r>
      <w:r w:rsidR="00E429EE">
        <w:t xml:space="preserve"> LAB 1</w:t>
      </w:r>
    </w:p>
    <w:p w14:paraId="2A2175C0" w14:textId="45366A41" w:rsidR="000850AA" w:rsidRDefault="000850AA" w:rsidP="00DF027C">
      <w:r>
        <w:t>PHẦN 1 : C</w:t>
      </w:r>
      <w:r w:rsidR="00E31432">
        <w:t>ài đặt môi trường</w:t>
      </w:r>
    </w:p>
    <w:p w14:paraId="665F2CD2" w14:textId="51168538" w:rsidR="00E31432" w:rsidRDefault="00E31432" w:rsidP="00DF027C">
      <w:r>
        <w:tab/>
        <w:t>2 cách: sử dụng có sẵn trên jdk hoặc tải về</w:t>
      </w:r>
    </w:p>
    <w:p w14:paraId="20519F11" w14:textId="4FFD85EE" w:rsidR="00E31432" w:rsidRDefault="00E31432" w:rsidP="00DF027C">
      <w:r>
        <w:tab/>
        <w:t>Cách 1: sử dụng có sẵn trên jdk</w:t>
      </w:r>
    </w:p>
    <w:p w14:paraId="6626BEC5" w14:textId="61FA63A8" w:rsidR="00E31432" w:rsidRPr="00E31432" w:rsidRDefault="00E31432" w:rsidP="00E31432">
      <w:pPr>
        <w:pStyle w:val="ListParagraph"/>
        <w:numPr>
          <w:ilvl w:val="0"/>
          <w:numId w:val="1"/>
        </w:numPr>
      </w:pPr>
      <w:r>
        <w:t xml:space="preserve">Mở công cụ code(Eclipse) =&gt; chọn tới project cần test </w:t>
      </w:r>
      <w:r>
        <w:rPr>
          <w:color w:val="auto"/>
        </w:rPr>
        <w:t xml:space="preserve">Nhấn </w:t>
      </w:r>
      <w:r>
        <w:t xml:space="preserve">chuột phải và chọn </w:t>
      </w:r>
      <w:r w:rsidRPr="00E31432">
        <w:rPr>
          <w:color w:val="auto"/>
        </w:rPr>
        <w:t xml:space="preserve">Build Path </w:t>
      </w:r>
      <w:r>
        <w:t xml:space="preserve">=&gt; </w:t>
      </w:r>
      <w:r w:rsidRPr="00E31432">
        <w:rPr>
          <w:color w:val="auto"/>
        </w:rPr>
        <w:t>Configure Build Path</w:t>
      </w:r>
    </w:p>
    <w:p w14:paraId="05F52481" w14:textId="32195585" w:rsidR="00E31432" w:rsidRDefault="00E31432" w:rsidP="00FB416C">
      <w:pPr>
        <w:pStyle w:val="ListParagraph"/>
      </w:pPr>
      <w:r w:rsidRPr="00E31432">
        <w:rPr>
          <w:noProof/>
        </w:rPr>
        <w:drawing>
          <wp:inline distT="0" distB="0" distL="0" distR="0" wp14:anchorId="2BBD66B8" wp14:editId="5CEE48CC">
            <wp:extent cx="6309360" cy="2486025"/>
            <wp:effectExtent l="0" t="0" r="0" b="9525"/>
            <wp:docPr id="614148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489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2BE4" w14:textId="4E0C7C17" w:rsidR="00FB416C" w:rsidRDefault="00FB416C" w:rsidP="00FB416C">
      <w:pPr>
        <w:pStyle w:val="ListParagraph"/>
        <w:numPr>
          <w:ilvl w:val="0"/>
          <w:numId w:val="1"/>
        </w:numPr>
      </w:pPr>
      <w:r>
        <w:t>Sau khi chọn màn hình hiện ra như sau</w:t>
      </w:r>
    </w:p>
    <w:p w14:paraId="5C9BDF1D" w14:textId="042D43BC" w:rsidR="00FB416C" w:rsidRDefault="00236436" w:rsidP="00FB416C">
      <w:pPr>
        <w:pStyle w:val="ListParagraph"/>
      </w:pPr>
      <w:r w:rsidRPr="00236436">
        <w:rPr>
          <w:noProof/>
        </w:rPr>
        <w:drawing>
          <wp:inline distT="0" distB="0" distL="0" distR="0" wp14:anchorId="578C31E7" wp14:editId="20C0015D">
            <wp:extent cx="6309360" cy="3738245"/>
            <wp:effectExtent l="0" t="0" r="0" b="0"/>
            <wp:docPr id="399685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852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F477" w14:textId="417A2B79" w:rsidR="00FB416C" w:rsidRDefault="00FB416C" w:rsidP="00FB416C">
      <w:pPr>
        <w:pStyle w:val="ListParagraph"/>
        <w:rPr>
          <w:color w:val="auto"/>
        </w:rPr>
      </w:pPr>
      <w:r>
        <w:lastRenderedPageBreak/>
        <w:t xml:space="preserve">Chúng ta click vào </w:t>
      </w:r>
      <w:r w:rsidRPr="00FB416C">
        <w:rPr>
          <w:color w:val="auto"/>
        </w:rPr>
        <w:t>Classpath</w:t>
      </w:r>
      <w:r>
        <w:t xml:space="preserve"> và nhấn </w:t>
      </w:r>
      <w:r w:rsidRPr="00FB416C">
        <w:rPr>
          <w:color w:val="auto"/>
        </w:rPr>
        <w:t xml:space="preserve">Add </w:t>
      </w:r>
      <w:r>
        <w:rPr>
          <w:color w:val="auto"/>
        </w:rPr>
        <w:t>Library</w:t>
      </w:r>
    </w:p>
    <w:p w14:paraId="4ABF9EA1" w14:textId="589ECA53" w:rsidR="00FB416C" w:rsidRDefault="00FB416C" w:rsidP="00FB416C">
      <w:pPr>
        <w:pStyle w:val="ListParagraph"/>
      </w:pPr>
      <w:r>
        <w:t>Cửa sổ hiện ra như sau</w:t>
      </w:r>
    </w:p>
    <w:p w14:paraId="219E778B" w14:textId="0C2C793A" w:rsidR="00236436" w:rsidRDefault="00236436" w:rsidP="00FB416C">
      <w:pPr>
        <w:pStyle w:val="ListParagraph"/>
      </w:pPr>
      <w:r>
        <w:rPr>
          <w:noProof/>
        </w:rPr>
        <w:drawing>
          <wp:inline distT="0" distB="0" distL="0" distR="0" wp14:anchorId="213355A7" wp14:editId="5D95C981">
            <wp:extent cx="6309360" cy="3717290"/>
            <wp:effectExtent l="0" t="0" r="0" b="0"/>
            <wp:docPr id="1541515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153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3B5C" w14:textId="70D89459" w:rsidR="00236436" w:rsidRDefault="00236436" w:rsidP="00FB416C">
      <w:pPr>
        <w:pStyle w:val="ListParagraph"/>
        <w:rPr>
          <w:color w:val="auto"/>
        </w:rPr>
      </w:pPr>
      <w:r>
        <w:t xml:space="preserve">Đến đây ta nhấn đúp vào mục </w:t>
      </w:r>
      <w:r w:rsidRPr="00236436">
        <w:rPr>
          <w:color w:val="auto"/>
        </w:rPr>
        <w:t>J</w:t>
      </w:r>
      <w:r>
        <w:rPr>
          <w:color w:val="auto"/>
        </w:rPr>
        <w:t>U</w:t>
      </w:r>
      <w:r w:rsidRPr="00236436">
        <w:rPr>
          <w:color w:val="auto"/>
        </w:rPr>
        <w:t>nit</w:t>
      </w:r>
      <w:r>
        <w:rPr>
          <w:color w:val="auto"/>
        </w:rPr>
        <w:t xml:space="preserve"> </w:t>
      </w:r>
      <w:r>
        <w:t>màn hình tiếp tục hiện ra</w:t>
      </w:r>
    </w:p>
    <w:p w14:paraId="1F868E44" w14:textId="77777777" w:rsidR="00236436" w:rsidRDefault="00236436" w:rsidP="00FB416C">
      <w:pPr>
        <w:pStyle w:val="ListParagraph"/>
      </w:pPr>
    </w:p>
    <w:p w14:paraId="6F86F547" w14:textId="4C3CC9DD" w:rsidR="00236436" w:rsidRDefault="00236436" w:rsidP="00FB416C">
      <w:pPr>
        <w:pStyle w:val="ListParagraph"/>
      </w:pPr>
      <w:r w:rsidRPr="00236436">
        <w:rPr>
          <w:noProof/>
        </w:rPr>
        <w:drawing>
          <wp:inline distT="0" distB="0" distL="0" distR="0" wp14:anchorId="53190511" wp14:editId="782C19F0">
            <wp:extent cx="6309360" cy="3697605"/>
            <wp:effectExtent l="0" t="0" r="0" b="0"/>
            <wp:docPr id="114549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982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4D40" w14:textId="4E363B85" w:rsidR="00236436" w:rsidRDefault="00236436" w:rsidP="00FB416C">
      <w:pPr>
        <w:pStyle w:val="ListParagraph"/>
      </w:pPr>
      <w:r>
        <w:lastRenderedPageBreak/>
        <w:t>Đến đây ta chọn phiên bản JUnit ở đây mình sẽ chọn là JUnit 4</w:t>
      </w:r>
    </w:p>
    <w:p w14:paraId="4A58F081" w14:textId="284E12A8" w:rsidR="00236436" w:rsidRDefault="00236436" w:rsidP="00FB416C">
      <w:pPr>
        <w:pStyle w:val="ListParagraph"/>
      </w:pPr>
      <w:r>
        <w:t xml:space="preserve">Cuối cùng ta nhấn Finish </w:t>
      </w:r>
    </w:p>
    <w:p w14:paraId="4E87C596" w14:textId="7CBA2C70" w:rsidR="00236436" w:rsidRDefault="00236436" w:rsidP="00FB416C">
      <w:pPr>
        <w:pStyle w:val="ListParagraph"/>
      </w:pPr>
      <w:r>
        <w:t>Màn hình trở về như sau</w:t>
      </w:r>
    </w:p>
    <w:p w14:paraId="13EF00DF" w14:textId="07DC7C5E" w:rsidR="00236436" w:rsidRDefault="00236436" w:rsidP="00FB416C">
      <w:pPr>
        <w:pStyle w:val="ListParagraph"/>
      </w:pPr>
      <w:r w:rsidRPr="00236436">
        <w:rPr>
          <w:noProof/>
        </w:rPr>
        <w:drawing>
          <wp:inline distT="0" distB="0" distL="0" distR="0" wp14:anchorId="309BE609" wp14:editId="32195422">
            <wp:extent cx="6309360" cy="3738245"/>
            <wp:effectExtent l="0" t="0" r="0" b="0"/>
            <wp:docPr id="1004972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720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0670" w14:textId="7BA8D3F7" w:rsidR="00236436" w:rsidRDefault="00236436" w:rsidP="00FB416C">
      <w:pPr>
        <w:pStyle w:val="ListParagraph"/>
      </w:pPr>
      <w:r>
        <w:t>Cuối cùng ta nhấn Apply and Close để kết thúc việc cài đặt môi trường</w:t>
      </w:r>
    </w:p>
    <w:p w14:paraId="089FB92F" w14:textId="21BD0726" w:rsidR="00FB416C" w:rsidRDefault="00827B3C" w:rsidP="00FB416C">
      <w:pPr>
        <w:pStyle w:val="ListParagraph"/>
      </w:pPr>
      <w:r>
        <w:t>Cách 2: dowload JAR riêng biệt</w:t>
      </w:r>
    </w:p>
    <w:p w14:paraId="60AF1067" w14:textId="15F8747B" w:rsidR="004141D5" w:rsidRPr="005B7CDB" w:rsidRDefault="004141D5" w:rsidP="005351AE">
      <w:pPr>
        <w:pStyle w:val="ListParagraph"/>
        <w:numPr>
          <w:ilvl w:val="0"/>
          <w:numId w:val="8"/>
        </w:numPr>
      </w:pPr>
      <w:r>
        <w:t xml:space="preserve">Tải unitTest trên trang </w:t>
      </w:r>
      <w:hyperlink r:id="rId14" w:history="1">
        <w:r w:rsidR="005B7CDB" w:rsidRPr="005351AE">
          <w:rPr>
            <w:rStyle w:val="Hyperlink"/>
            <w:color w:val="85BDE2" w:themeColor="hyperlink" w:themeTint="99"/>
          </w:rPr>
          <w:t>http://junit.org/junit4/</w:t>
        </w:r>
      </w:hyperlink>
    </w:p>
    <w:p w14:paraId="37152E76" w14:textId="77777777" w:rsidR="005B7CDB" w:rsidRPr="005B7CDB" w:rsidRDefault="005B7CDB" w:rsidP="005B7CDB">
      <w:pPr>
        <w:pStyle w:val="ListParagraph"/>
        <w:numPr>
          <w:ilvl w:val="0"/>
          <w:numId w:val="2"/>
        </w:numPr>
      </w:pPr>
      <w:r>
        <w:t>Sau đó chọn download and install</w:t>
      </w:r>
    </w:p>
    <w:p w14:paraId="42A4460D" w14:textId="77777777" w:rsidR="005B7CDB" w:rsidRPr="005B7CDB" w:rsidRDefault="005B7CDB" w:rsidP="005B7CDB">
      <w:pPr>
        <w:pStyle w:val="ListParagraph"/>
      </w:pPr>
      <w:r>
        <w:rPr>
          <w:noProof/>
        </w:rPr>
        <w:lastRenderedPageBreak/>
        <w:drawing>
          <wp:inline distT="0" distB="0" distL="0" distR="0" wp14:anchorId="7EC731E7" wp14:editId="18849528">
            <wp:extent cx="6301740" cy="3307080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02AC1" w14:textId="155BC177" w:rsidR="005B7CDB" w:rsidRDefault="0009089F" w:rsidP="005351AE">
      <w:pPr>
        <w:pStyle w:val="ListParagraph"/>
        <w:numPr>
          <w:ilvl w:val="0"/>
          <w:numId w:val="8"/>
        </w:numPr>
      </w:pPr>
      <w:r>
        <w:t>Chọn unit.jar</w:t>
      </w:r>
    </w:p>
    <w:p w14:paraId="7414F345" w14:textId="77777777" w:rsidR="0009089F" w:rsidRDefault="0009089F" w:rsidP="0009089F">
      <w:pPr>
        <w:pStyle w:val="ListParagraph"/>
      </w:pPr>
      <w:r>
        <w:rPr>
          <w:noProof/>
        </w:rPr>
        <w:drawing>
          <wp:inline distT="0" distB="0" distL="0" distR="0" wp14:anchorId="36448BEC" wp14:editId="08C07EAF">
            <wp:extent cx="6301740" cy="328422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59101" w14:textId="77777777" w:rsidR="0009089F" w:rsidRDefault="0009089F" w:rsidP="0009089F">
      <w:pPr>
        <w:pStyle w:val="ListParagraph"/>
      </w:pPr>
    </w:p>
    <w:p w14:paraId="5058C5C7" w14:textId="77777777" w:rsidR="0009089F" w:rsidRDefault="00D278B2" w:rsidP="00D278B2">
      <w:pPr>
        <w:spacing w:after="7" w:line="271" w:lineRule="auto"/>
        <w:ind w:left="720" w:right="404"/>
      </w:pPr>
      <w:r>
        <w:t>3.</w:t>
      </w:r>
      <w:r w:rsidR="0009089F">
        <w:t xml:space="preserve">Tại màn hình “the central repository” có nhiều version Junit, chọn version </w:t>
      </w:r>
      <w:r>
        <w:t xml:space="preserve">      </w:t>
      </w:r>
      <w:r w:rsidR="0009089F">
        <w:t xml:space="preserve">4.12 </w:t>
      </w:r>
      <w:r w:rsidR="002A680E">
        <w:t xml:space="preserve"> hoặc bản mới nhất 4.13 </w:t>
      </w:r>
    </w:p>
    <w:p w14:paraId="78A84B24" w14:textId="77777777" w:rsidR="002A680E" w:rsidRDefault="002A680E" w:rsidP="002A680E">
      <w:pPr>
        <w:pStyle w:val="ListParagraph"/>
        <w:spacing w:after="7" w:line="271" w:lineRule="auto"/>
        <w:ind w:right="404"/>
      </w:pPr>
      <w:r>
        <w:rPr>
          <w:noProof/>
        </w:rPr>
        <w:lastRenderedPageBreak/>
        <w:drawing>
          <wp:inline distT="0" distB="0" distL="0" distR="0" wp14:anchorId="0E0D64EA" wp14:editId="32E52B11">
            <wp:extent cx="6309360" cy="32562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9AD6" w14:textId="77777777" w:rsidR="00D278B2" w:rsidRDefault="00A95D43" w:rsidP="00A95D43">
      <w:pPr>
        <w:pStyle w:val="ListParagraph"/>
        <w:spacing w:after="50" w:line="271" w:lineRule="auto"/>
        <w:ind w:right="404"/>
      </w:pPr>
      <w:r>
        <w:t>4.</w:t>
      </w:r>
      <w:r w:rsidR="00D278B2">
        <w:t>Quay lại màn hình download để tiếp tục chọn file “</w:t>
      </w:r>
      <w:r w:rsidR="00D278B2" w:rsidRPr="00A95D43">
        <w:rPr>
          <w:rFonts w:ascii="Arial" w:eastAsia="Arial" w:hAnsi="Arial" w:cs="Arial"/>
          <w:color w:val="343434"/>
          <w:sz w:val="25"/>
        </w:rPr>
        <w:t>hamcrest-core.jar”</w:t>
      </w:r>
      <w:r w:rsidR="00D278B2">
        <w:t xml:space="preserve"> </w:t>
      </w:r>
    </w:p>
    <w:p w14:paraId="1ADC0033" w14:textId="77777777" w:rsidR="00A95D43" w:rsidRDefault="00A95D43" w:rsidP="00A95D43">
      <w:pPr>
        <w:pStyle w:val="ListParagraph"/>
        <w:spacing w:after="50" w:line="271" w:lineRule="auto"/>
        <w:ind w:right="404"/>
      </w:pPr>
      <w:r>
        <w:rPr>
          <w:noProof/>
        </w:rPr>
        <w:drawing>
          <wp:inline distT="0" distB="0" distL="0" distR="0" wp14:anchorId="1CB1FEA6" wp14:editId="7DCBA687">
            <wp:extent cx="6309360" cy="3284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07322" w14:textId="77777777" w:rsidR="000850AA" w:rsidRDefault="000850AA" w:rsidP="000850AA">
      <w:pPr>
        <w:spacing w:line="271" w:lineRule="auto"/>
        <w:ind w:left="705" w:right="404"/>
      </w:pPr>
      <w:r>
        <w:t>5.</w:t>
      </w:r>
      <w:r w:rsidRPr="000850AA">
        <w:t xml:space="preserve"> </w:t>
      </w:r>
      <w:r>
        <w:t xml:space="preserve">Tiến hành download file jar </w:t>
      </w:r>
    </w:p>
    <w:p w14:paraId="7D4D8137" w14:textId="77777777" w:rsidR="000850AA" w:rsidRDefault="000850AA" w:rsidP="000850AA">
      <w:pPr>
        <w:spacing w:line="271" w:lineRule="auto"/>
        <w:ind w:left="705" w:right="404"/>
      </w:pPr>
    </w:p>
    <w:p w14:paraId="21631F15" w14:textId="77777777" w:rsidR="000850AA" w:rsidRDefault="000850AA" w:rsidP="000850AA">
      <w:pPr>
        <w:spacing w:line="271" w:lineRule="auto"/>
        <w:ind w:left="705" w:right="404"/>
      </w:pPr>
    </w:p>
    <w:p w14:paraId="72AC2518" w14:textId="77777777" w:rsidR="000850AA" w:rsidRDefault="000850AA" w:rsidP="000850AA">
      <w:pPr>
        <w:spacing w:line="271" w:lineRule="auto"/>
        <w:ind w:left="705" w:right="404"/>
      </w:pPr>
    </w:p>
    <w:p w14:paraId="5117F9F6" w14:textId="77777777" w:rsidR="000850AA" w:rsidRDefault="000850AA" w:rsidP="000850AA">
      <w:pPr>
        <w:spacing w:line="271" w:lineRule="auto"/>
        <w:ind w:left="705" w:right="404"/>
      </w:pPr>
      <w:r>
        <w:rPr>
          <w:noProof/>
        </w:rPr>
        <w:lastRenderedPageBreak/>
        <w:drawing>
          <wp:inline distT="0" distB="0" distL="0" distR="0" wp14:anchorId="7FE9484E" wp14:editId="71DF2468">
            <wp:extent cx="6309360" cy="32613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D301B" w14:textId="77777777" w:rsidR="000850AA" w:rsidRDefault="000850AA" w:rsidP="000850AA">
      <w:pPr>
        <w:pStyle w:val="ListParagraph"/>
        <w:numPr>
          <w:ilvl w:val="0"/>
          <w:numId w:val="2"/>
        </w:numPr>
        <w:spacing w:line="271" w:lineRule="auto"/>
        <w:ind w:right="404"/>
      </w:pPr>
      <w:r>
        <w:t xml:space="preserve">Sau khi down load hết thư viện thì chúng ta sẽ cài biến môi trường ở trường hợp này </w:t>
      </w:r>
      <w:r w:rsidRPr="000850AA">
        <w:rPr>
          <w:color w:val="FF0000"/>
          <w:u w:val="single"/>
        </w:rPr>
        <w:t>không cài cũng được không sao cả</w:t>
      </w:r>
      <w:r w:rsidRPr="000850AA">
        <w:rPr>
          <w:color w:val="FF0000"/>
        </w:rPr>
        <w:t xml:space="preserve"> </w:t>
      </w:r>
    </w:p>
    <w:p w14:paraId="038B3834" w14:textId="77777777" w:rsidR="000850AA" w:rsidRDefault="000850AA" w:rsidP="000850AA">
      <w:pPr>
        <w:pStyle w:val="ListParagraph"/>
        <w:numPr>
          <w:ilvl w:val="0"/>
          <w:numId w:val="2"/>
        </w:numPr>
        <w:spacing w:line="271" w:lineRule="auto"/>
        <w:ind w:right="404"/>
      </w:pPr>
      <w:r>
        <w:t xml:space="preserve">Hướng dẫn cách cài </w:t>
      </w:r>
    </w:p>
    <w:p w14:paraId="0EF7E5CE" w14:textId="77777777" w:rsidR="000850AA" w:rsidRDefault="000850AA" w:rsidP="000850AA">
      <w:pPr>
        <w:pStyle w:val="ListParagraph"/>
        <w:spacing w:line="271" w:lineRule="auto"/>
        <w:ind w:left="1080" w:right="404"/>
      </w:pPr>
    </w:p>
    <w:p w14:paraId="5737CB2E" w14:textId="77777777" w:rsidR="000850AA" w:rsidRDefault="000850AA" w:rsidP="000850AA">
      <w:pPr>
        <w:spacing w:after="50" w:line="271" w:lineRule="auto"/>
        <w:ind w:left="705" w:right="404"/>
      </w:pPr>
      <w:r>
        <w:t>1.</w:t>
      </w:r>
      <w:r w:rsidRPr="000850AA">
        <w:t xml:space="preserve"> </w:t>
      </w:r>
      <w:r>
        <w:t xml:space="preserve">Thiết lập biến môi trường JUNIT_HOME tham chiếu đến thư mục đang chứa file “junit.jar” đã download ở bước trên. </w:t>
      </w:r>
    </w:p>
    <w:p w14:paraId="127A7829" w14:textId="77777777" w:rsidR="000850AA" w:rsidRDefault="000850AA" w:rsidP="000850AA">
      <w:pPr>
        <w:pStyle w:val="ListParagraph"/>
        <w:spacing w:line="271" w:lineRule="auto"/>
        <w:ind w:left="1080" w:right="404"/>
      </w:pPr>
    </w:p>
    <w:p w14:paraId="7F606534" w14:textId="77777777" w:rsidR="000850AA" w:rsidRDefault="000850AA" w:rsidP="000850AA">
      <w:pPr>
        <w:spacing w:after="11" w:line="271" w:lineRule="auto"/>
        <w:ind w:left="705" w:right="404"/>
      </w:pPr>
      <w:r>
        <w:t>2.</w:t>
      </w:r>
      <w:r w:rsidRPr="000850AA">
        <w:t xml:space="preserve"> </w:t>
      </w:r>
      <w:r>
        <w:t xml:space="preserve">Chuột phải my computer-&gt; advanced system settings-&gt;Environment </w:t>
      </w:r>
    </w:p>
    <w:p w14:paraId="30177174" w14:textId="77777777" w:rsidR="000850AA" w:rsidRDefault="000850AA" w:rsidP="000850AA">
      <w:pPr>
        <w:ind w:left="730" w:right="404"/>
      </w:pPr>
      <w:r>
        <w:t xml:space="preserve">Variables </w:t>
      </w:r>
    </w:p>
    <w:p w14:paraId="0E6848D5" w14:textId="77777777" w:rsidR="000850AA" w:rsidRDefault="000850AA" w:rsidP="000850AA">
      <w:pPr>
        <w:ind w:left="730" w:right="404"/>
      </w:pPr>
      <w:r>
        <w:rPr>
          <w:noProof/>
        </w:rPr>
        <w:lastRenderedPageBreak/>
        <w:drawing>
          <wp:inline distT="0" distB="0" distL="0" distR="0" wp14:anchorId="7CC780AC" wp14:editId="0CA03289">
            <wp:extent cx="3752850" cy="4152900"/>
            <wp:effectExtent l="0" t="0" r="0" b="0"/>
            <wp:docPr id="510" name="Picture 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Picture 51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D71D" w14:textId="77777777" w:rsidR="000850AA" w:rsidRDefault="000850AA" w:rsidP="000850AA">
      <w:pPr>
        <w:ind w:right="404"/>
      </w:pPr>
      <w:r>
        <w:tab/>
      </w:r>
    </w:p>
    <w:p w14:paraId="214F552B" w14:textId="77777777" w:rsidR="000850AA" w:rsidRDefault="000850AA" w:rsidP="000850AA">
      <w:pPr>
        <w:pStyle w:val="ListParagraph"/>
        <w:ind w:right="404"/>
      </w:pPr>
      <w:r>
        <w:t>3.Sau khi chọn nút “New” thì xuất hiện cửa sổ “New System Variable”, điền thông tin (lưu ý thay đổi đường dẫn lưu file junit.jar):</w:t>
      </w:r>
    </w:p>
    <w:p w14:paraId="7B832018" w14:textId="77777777" w:rsidR="000850AA" w:rsidRDefault="000850AA" w:rsidP="000850AA">
      <w:pPr>
        <w:pStyle w:val="ListParagraph"/>
        <w:ind w:right="404"/>
      </w:pPr>
      <w:r>
        <w:t xml:space="preserve">- Variable name : JUNIT_HOME </w:t>
      </w:r>
    </w:p>
    <w:p w14:paraId="707331E0" w14:textId="77777777" w:rsidR="000850AA" w:rsidRDefault="000850AA" w:rsidP="000850AA">
      <w:pPr>
        <w:pStyle w:val="ListParagraph"/>
        <w:ind w:right="404"/>
      </w:pPr>
      <w:r>
        <w:t>-Variable value: C:\Junit4</w:t>
      </w:r>
    </w:p>
    <w:p w14:paraId="0E4D53A4" w14:textId="77777777" w:rsidR="000850AA" w:rsidRDefault="000850AA" w:rsidP="000850AA">
      <w:pPr>
        <w:pStyle w:val="ListParagraph"/>
        <w:ind w:right="404"/>
      </w:pPr>
      <w:r>
        <w:rPr>
          <w:noProof/>
        </w:rPr>
        <w:drawing>
          <wp:inline distT="0" distB="0" distL="0" distR="0" wp14:anchorId="78BF628B" wp14:editId="61347836">
            <wp:extent cx="3467100" cy="1485900"/>
            <wp:effectExtent l="0" t="0" r="0" b="0"/>
            <wp:docPr id="512" name="Picture 5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Picture 51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7865" w14:textId="77777777" w:rsidR="000850AA" w:rsidRDefault="000850AA" w:rsidP="000850AA">
      <w:pPr>
        <w:pStyle w:val="ListParagraph"/>
        <w:ind w:right="404"/>
      </w:pPr>
      <w:r>
        <w:t>4.Chọn nút “OK” hoàn thành tạo biến môi trường kết nối với junit.jar</w:t>
      </w:r>
    </w:p>
    <w:p w14:paraId="3FAD8EE9" w14:textId="77777777" w:rsidR="000850AA" w:rsidRDefault="000850AA" w:rsidP="000850AA">
      <w:pPr>
        <w:pStyle w:val="ListParagraph"/>
        <w:ind w:right="404"/>
      </w:pPr>
      <w:r>
        <w:t xml:space="preserve">5.Tương tự tạo biến môi trường CLASSPATH với thông tin </w:t>
      </w:r>
    </w:p>
    <w:p w14:paraId="005060C8" w14:textId="77777777" w:rsidR="000850AA" w:rsidRDefault="000850AA" w:rsidP="000850AA">
      <w:pPr>
        <w:pStyle w:val="ListParagraph"/>
        <w:ind w:right="404"/>
      </w:pPr>
      <w:r>
        <w:t>-Variable Name : CLASSPATH</w:t>
      </w:r>
    </w:p>
    <w:p w14:paraId="269D8DDB" w14:textId="77777777" w:rsidR="00662E81" w:rsidRDefault="00662E81" w:rsidP="000850AA">
      <w:pPr>
        <w:pStyle w:val="ListParagraph"/>
        <w:ind w:right="404"/>
        <w:rPr>
          <w:rFonts w:ascii="Arial" w:eastAsia="Arial" w:hAnsi="Arial" w:cs="Arial"/>
          <w:color w:val="343434"/>
          <w:sz w:val="25"/>
        </w:rPr>
      </w:pPr>
      <w:r>
        <w:t>-Variable value :</w:t>
      </w:r>
      <w:r w:rsidRPr="00662E81">
        <w:rPr>
          <w:rFonts w:ascii="Arial" w:eastAsia="Arial" w:hAnsi="Arial" w:cs="Arial"/>
          <w:color w:val="343434"/>
          <w:sz w:val="25"/>
        </w:rPr>
        <w:t xml:space="preserve"> </w:t>
      </w:r>
      <w:r>
        <w:rPr>
          <w:rFonts w:ascii="Arial" w:eastAsia="Arial" w:hAnsi="Arial" w:cs="Arial"/>
          <w:color w:val="343434"/>
          <w:sz w:val="25"/>
        </w:rPr>
        <w:t>%CLASSPATH%;%JUNIT_HOME%\JUnit4.12.jar;.; Chọn nút “OK”</w:t>
      </w:r>
    </w:p>
    <w:p w14:paraId="0557E30E" w14:textId="77777777" w:rsidR="00662E81" w:rsidRDefault="00662E81" w:rsidP="000850AA">
      <w:pPr>
        <w:pStyle w:val="ListParagraph"/>
        <w:ind w:right="404"/>
      </w:pPr>
      <w:r>
        <w:rPr>
          <w:noProof/>
        </w:rPr>
        <w:lastRenderedPageBreak/>
        <w:drawing>
          <wp:inline distT="0" distB="0" distL="0" distR="0" wp14:anchorId="34F4AA6D" wp14:editId="293AE646">
            <wp:extent cx="3400425" cy="1457325"/>
            <wp:effectExtent l="0" t="0" r="0" b="0"/>
            <wp:docPr id="616" name="Picture 6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" name="Picture 61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3F72" w14:textId="77777777" w:rsidR="00662E81" w:rsidRDefault="00662E81" w:rsidP="000850AA">
      <w:pPr>
        <w:pStyle w:val="ListParagraph"/>
        <w:ind w:right="404"/>
      </w:pPr>
      <w:r>
        <w:t>6.Sau khi hoàn thành kiểm tra công việc vừa làm xong</w:t>
      </w:r>
    </w:p>
    <w:p w14:paraId="12C4A41A" w14:textId="77777777" w:rsidR="00662E81" w:rsidRDefault="00662E81" w:rsidP="000850AA">
      <w:pPr>
        <w:pStyle w:val="ListParagraph"/>
        <w:ind w:right="404"/>
      </w:pPr>
      <w:r>
        <w:rPr>
          <w:noProof/>
        </w:rPr>
        <w:drawing>
          <wp:inline distT="0" distB="0" distL="0" distR="0" wp14:anchorId="53A0DAA1" wp14:editId="5CF02C1A">
            <wp:extent cx="3752850" cy="4152900"/>
            <wp:effectExtent l="0" t="0" r="0" b="0"/>
            <wp:docPr id="618" name="Picture 6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" name="Picture 61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28F4" w14:textId="77777777" w:rsidR="00662E81" w:rsidRDefault="00662E81" w:rsidP="00662E81">
      <w:pPr>
        <w:spacing w:after="253"/>
        <w:ind w:right="404"/>
      </w:pPr>
      <w:r>
        <w:t xml:space="preserve">PHẦN 2 : Cài đặt file junit.jar trên Eclipse và chạy ứng dụng unit test </w:t>
      </w:r>
    </w:p>
    <w:p w14:paraId="2BA7D243" w14:textId="77777777" w:rsidR="00662E81" w:rsidRDefault="00662E81" w:rsidP="00662E81">
      <w:pPr>
        <w:spacing w:after="253"/>
        <w:ind w:right="404"/>
      </w:pPr>
      <w:r>
        <w:t xml:space="preserve">Bước 1 mở Eclipse chọn file chọn new project </w:t>
      </w:r>
    </w:p>
    <w:p w14:paraId="603A21F7" w14:textId="77777777" w:rsidR="00662E81" w:rsidRDefault="00662E81" w:rsidP="00662E81">
      <w:pPr>
        <w:spacing w:after="253"/>
        <w:ind w:right="404"/>
      </w:pPr>
      <w:r>
        <w:rPr>
          <w:noProof/>
        </w:rPr>
        <w:lastRenderedPageBreak/>
        <w:drawing>
          <wp:inline distT="0" distB="0" distL="0" distR="0" wp14:anchorId="04D8C494" wp14:editId="4B4359F7">
            <wp:extent cx="6309360" cy="35509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5E177" w14:textId="257C6109" w:rsidR="00662E81" w:rsidRDefault="00662E81" w:rsidP="00662E81">
      <w:pPr>
        <w:spacing w:after="253"/>
        <w:ind w:right="404"/>
      </w:pPr>
      <w:r>
        <w:t xml:space="preserve">Tạo 1 java project với tên là junit hoặc có thể đặt tên </w:t>
      </w:r>
      <w:r w:rsidR="00AB2B32">
        <w:t>Lab1kiemthu</w:t>
      </w:r>
    </w:p>
    <w:p w14:paraId="7B1758CF" w14:textId="1193A063" w:rsidR="00662E81" w:rsidRDefault="00AB2B32" w:rsidP="00662E81">
      <w:pPr>
        <w:spacing w:after="253"/>
        <w:ind w:right="404"/>
      </w:pPr>
      <w:r w:rsidRPr="00AB2B32">
        <w:rPr>
          <w:noProof/>
        </w:rPr>
        <w:drawing>
          <wp:inline distT="0" distB="0" distL="0" distR="0" wp14:anchorId="677CA697" wp14:editId="340FEAA3">
            <wp:extent cx="2086266" cy="514422"/>
            <wp:effectExtent l="0" t="0" r="0" b="0"/>
            <wp:docPr id="17325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8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0173" w14:textId="77777777" w:rsidR="00662E81" w:rsidRDefault="00662E81" w:rsidP="00662E81">
      <w:pPr>
        <w:spacing w:after="253"/>
        <w:ind w:right="404"/>
      </w:pPr>
      <w:r>
        <w:t>Sau khi tạo xong chuột phải vào project chọn Build Path và chọn “Configure build path”</w:t>
      </w:r>
    </w:p>
    <w:p w14:paraId="0CBF632F" w14:textId="66707B84" w:rsidR="00662E81" w:rsidRDefault="00AB2B32" w:rsidP="00662E81">
      <w:pPr>
        <w:spacing w:after="253"/>
        <w:ind w:right="404"/>
      </w:pPr>
      <w:r w:rsidRPr="00AB2B32">
        <w:rPr>
          <w:noProof/>
        </w:rPr>
        <w:lastRenderedPageBreak/>
        <w:drawing>
          <wp:inline distT="0" distB="0" distL="0" distR="0" wp14:anchorId="043F6002" wp14:editId="59F1B955">
            <wp:extent cx="6309360" cy="3388360"/>
            <wp:effectExtent l="0" t="0" r="0" b="2540"/>
            <wp:docPr id="426873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737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FB75" w14:textId="5CDDEBAD" w:rsidR="00662E81" w:rsidRDefault="00662E81" w:rsidP="00662E81">
      <w:pPr>
        <w:spacing w:after="3" w:line="270" w:lineRule="auto"/>
        <w:ind w:right="829"/>
        <w:jc w:val="both"/>
      </w:pPr>
      <w:r>
        <w:t>Cửa sổ properties xuất hiện, chọn “</w:t>
      </w:r>
      <w:r>
        <w:rPr>
          <w:rFonts w:ascii="Arial" w:eastAsia="Arial" w:hAnsi="Arial" w:cs="Arial"/>
          <w:color w:val="343434"/>
          <w:sz w:val="25"/>
        </w:rPr>
        <w:t xml:space="preserve">java build path”-&gt; Add </w:t>
      </w:r>
      <w:r w:rsidR="00AB2B32">
        <w:rPr>
          <w:rFonts w:ascii="Arial" w:eastAsia="Arial" w:hAnsi="Arial" w:cs="Arial"/>
          <w:color w:val="343434"/>
          <w:sz w:val="25"/>
        </w:rPr>
        <w:t xml:space="preserve">Library và làm tương tự </w:t>
      </w:r>
      <w:r>
        <w:rPr>
          <w:rFonts w:ascii="Arial" w:eastAsia="Arial" w:hAnsi="Arial" w:cs="Arial"/>
          <w:color w:val="343434"/>
          <w:sz w:val="25"/>
        </w:rPr>
        <w:t>ở PHẦN 1 -&gt;chọn OK</w:t>
      </w:r>
      <w:r>
        <w:t xml:space="preserve"> </w:t>
      </w:r>
      <w:r w:rsidR="00AB2B32">
        <w:t>-&gt; apply and close</w:t>
      </w:r>
    </w:p>
    <w:p w14:paraId="60475EEA" w14:textId="74DF3949" w:rsidR="008125DF" w:rsidRDefault="00FD3004" w:rsidP="00662E81">
      <w:pPr>
        <w:spacing w:after="3" w:line="270" w:lineRule="auto"/>
        <w:ind w:right="829"/>
        <w:jc w:val="both"/>
      </w:pPr>
      <w:r w:rsidRPr="00FD3004">
        <w:rPr>
          <w:noProof/>
        </w:rPr>
        <w:drawing>
          <wp:inline distT="0" distB="0" distL="0" distR="0" wp14:anchorId="32A5A3ED" wp14:editId="6F162914">
            <wp:extent cx="6309360" cy="3293110"/>
            <wp:effectExtent l="0" t="0" r="0" b="2540"/>
            <wp:docPr id="1734773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738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25AE" w14:textId="77777777" w:rsidR="008125DF" w:rsidRDefault="008125DF" w:rsidP="00662E81">
      <w:pPr>
        <w:spacing w:after="3" w:line="270" w:lineRule="auto"/>
        <w:ind w:right="829"/>
        <w:jc w:val="both"/>
      </w:pPr>
    </w:p>
    <w:p w14:paraId="05DF428E" w14:textId="77777777" w:rsidR="008125DF" w:rsidRDefault="008125DF" w:rsidP="008125DF">
      <w:pPr>
        <w:spacing w:after="3" w:line="270" w:lineRule="auto"/>
        <w:ind w:right="829"/>
        <w:jc w:val="both"/>
        <w:rPr>
          <w:rFonts w:ascii="Courier New" w:eastAsia="Courier New" w:hAnsi="Courier New" w:cs="Courier New"/>
        </w:rPr>
      </w:pPr>
      <w:r>
        <w:t xml:space="preserve">- Thiết kế chương trình chạy kiểm thử unit test với Junit </w:t>
      </w:r>
    </w:p>
    <w:p w14:paraId="6108F9DB" w14:textId="67697B34" w:rsidR="008125DF" w:rsidRDefault="008125DF" w:rsidP="008125DF">
      <w:pPr>
        <w:spacing w:after="3" w:line="270" w:lineRule="auto"/>
        <w:ind w:right="829"/>
        <w:jc w:val="both"/>
      </w:pPr>
      <w:r>
        <w:t xml:space="preserve">- Tạo class </w:t>
      </w:r>
      <w:r>
        <w:rPr>
          <w:rFonts w:ascii="Arial" w:eastAsia="Arial" w:hAnsi="Arial" w:cs="Arial"/>
          <w:color w:val="343434"/>
          <w:sz w:val="25"/>
        </w:rPr>
        <w:t>TestUnit.java bên trong project junit, sử dụng “assert “ đơn giản so sánh 2 chuỗi ký tự</w:t>
      </w:r>
      <w:r>
        <w:t xml:space="preserve"> </w:t>
      </w:r>
    </w:p>
    <w:p w14:paraId="30663035" w14:textId="54C2A4ED" w:rsidR="008125DF" w:rsidRDefault="005864DE" w:rsidP="008125DF">
      <w:pPr>
        <w:spacing w:after="3" w:line="270" w:lineRule="auto"/>
        <w:ind w:right="829"/>
        <w:jc w:val="both"/>
      </w:pPr>
      <w:r w:rsidRPr="005864DE">
        <w:rPr>
          <w:noProof/>
        </w:rPr>
        <w:lastRenderedPageBreak/>
        <w:drawing>
          <wp:inline distT="0" distB="0" distL="0" distR="0" wp14:anchorId="4A3E021F" wp14:editId="47E439ED">
            <wp:extent cx="2638793" cy="1228896"/>
            <wp:effectExtent l="0" t="0" r="9525" b="9525"/>
            <wp:docPr id="1295980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806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3F70" w14:textId="583208BA" w:rsidR="008125DF" w:rsidRDefault="005864DE" w:rsidP="008125DF">
      <w:pPr>
        <w:spacing w:after="3" w:line="270" w:lineRule="auto"/>
        <w:ind w:right="829"/>
        <w:jc w:val="both"/>
      </w:pPr>
      <w:r w:rsidRPr="005864DE">
        <w:rPr>
          <w:noProof/>
        </w:rPr>
        <w:drawing>
          <wp:inline distT="0" distB="0" distL="0" distR="0" wp14:anchorId="12859DF7" wp14:editId="0C17A173">
            <wp:extent cx="6309360" cy="3225165"/>
            <wp:effectExtent l="0" t="0" r="0" b="0"/>
            <wp:docPr id="103160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003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91E4" w14:textId="77777777" w:rsidR="008125DF" w:rsidRDefault="008125DF" w:rsidP="008125DF">
      <w:pPr>
        <w:spacing w:after="3" w:line="270" w:lineRule="auto"/>
        <w:ind w:right="829"/>
        <w:jc w:val="both"/>
      </w:pPr>
    </w:p>
    <w:p w14:paraId="4573A860" w14:textId="533E4CFA" w:rsidR="008125DF" w:rsidRDefault="005864DE" w:rsidP="008125DF">
      <w:pPr>
        <w:spacing w:after="3" w:line="270" w:lineRule="auto"/>
        <w:ind w:right="829"/>
        <w:jc w:val="both"/>
      </w:pPr>
      <w:r w:rsidRPr="005864DE">
        <w:rPr>
          <w:noProof/>
        </w:rPr>
        <w:drawing>
          <wp:inline distT="0" distB="0" distL="0" distR="0" wp14:anchorId="181BFAAC" wp14:editId="2475D5AD">
            <wp:extent cx="6309360" cy="2467610"/>
            <wp:effectExtent l="0" t="0" r="0" b="8890"/>
            <wp:docPr id="1027916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161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4ED5" w14:textId="77777777" w:rsidR="008125DF" w:rsidRDefault="008125DF" w:rsidP="008125DF">
      <w:pPr>
        <w:spacing w:after="3" w:line="270" w:lineRule="auto"/>
        <w:ind w:right="829"/>
        <w:jc w:val="both"/>
      </w:pPr>
    </w:p>
    <w:p w14:paraId="435000B2" w14:textId="77777777" w:rsidR="008125DF" w:rsidRDefault="008125DF" w:rsidP="008125DF">
      <w:pPr>
        <w:spacing w:after="50" w:line="271" w:lineRule="auto"/>
        <w:ind w:right="404"/>
      </w:pPr>
      <w:r>
        <w:t>Chạy và kiểm tra unit test, phải chuột lên TestJunit-&gt;</w:t>
      </w:r>
      <w:r>
        <w:rPr>
          <w:rFonts w:ascii="Arial" w:eastAsia="Arial" w:hAnsi="Arial" w:cs="Arial"/>
          <w:color w:val="343434"/>
          <w:sz w:val="25"/>
        </w:rPr>
        <w:t xml:space="preserve"> Run As-&gt;  JUnit Test</w:t>
      </w:r>
      <w:r>
        <w:t xml:space="preserve">  </w:t>
      </w:r>
    </w:p>
    <w:p w14:paraId="6F3772CC" w14:textId="77777777" w:rsidR="008125DF" w:rsidRDefault="008125DF" w:rsidP="008125DF">
      <w:pPr>
        <w:spacing w:after="50" w:line="271" w:lineRule="auto"/>
        <w:ind w:right="404"/>
      </w:pPr>
      <w:r>
        <w:t xml:space="preserve">-Xem kết quả error hoặc failure </w:t>
      </w:r>
    </w:p>
    <w:p w14:paraId="3D3BE203" w14:textId="2E78DA07" w:rsidR="008125DF" w:rsidRDefault="00E34C7C" w:rsidP="008125DF">
      <w:pPr>
        <w:spacing w:after="50" w:line="271" w:lineRule="auto"/>
        <w:ind w:right="404"/>
      </w:pPr>
      <w:r w:rsidRPr="00E34C7C">
        <w:rPr>
          <w:noProof/>
        </w:rPr>
        <w:lastRenderedPageBreak/>
        <w:drawing>
          <wp:inline distT="0" distB="0" distL="0" distR="0" wp14:anchorId="6D5109C5" wp14:editId="4F5B01A4">
            <wp:extent cx="6309360" cy="2178685"/>
            <wp:effectExtent l="0" t="0" r="0" b="0"/>
            <wp:docPr id="1944822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227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6821" w14:textId="77777777" w:rsidR="008125DF" w:rsidRDefault="008125DF" w:rsidP="008125DF">
      <w:pPr>
        <w:spacing w:after="50" w:line="271" w:lineRule="auto"/>
        <w:ind w:right="404"/>
      </w:pPr>
      <w:r>
        <w:t>(*) error là lỗi hệ thống : do sai code trong hệ thống.</w:t>
      </w:r>
    </w:p>
    <w:p w14:paraId="50598810" w14:textId="77777777" w:rsidR="008125DF" w:rsidRDefault="008125DF" w:rsidP="008125DF">
      <w:pPr>
        <w:spacing w:after="50" w:line="271" w:lineRule="auto"/>
        <w:ind w:right="404"/>
      </w:pPr>
      <w:r>
        <w:t>(*) failure là lỗi ngoài mong đợi có so sánh ko giống nhau hoặc đầu vào và đầu ra không khớp dẫn đến failure</w:t>
      </w:r>
    </w:p>
    <w:p w14:paraId="15C5B1FF" w14:textId="77777777" w:rsidR="008125DF" w:rsidRDefault="008125DF" w:rsidP="008125DF">
      <w:pPr>
        <w:spacing w:after="3" w:line="270" w:lineRule="auto"/>
        <w:ind w:right="829"/>
        <w:jc w:val="both"/>
      </w:pPr>
      <w:r>
        <w:t>Hướng dẫn bài 3 của lab 1</w:t>
      </w:r>
    </w:p>
    <w:p w14:paraId="5C4A317E" w14:textId="661FE664" w:rsidR="008125DF" w:rsidRDefault="008125DF" w:rsidP="008125DF">
      <w:pPr>
        <w:spacing w:after="3" w:line="270" w:lineRule="auto"/>
        <w:ind w:right="829"/>
        <w:jc w:val="both"/>
      </w:pPr>
      <w:r>
        <w:t xml:space="preserve">Cũng như ở trên tạo project java với tên là </w:t>
      </w:r>
      <w:r w:rsidR="008C79BF">
        <w:t>bai3labkiemthu</w:t>
      </w:r>
    </w:p>
    <w:p w14:paraId="25598EE9" w14:textId="2731ED3D" w:rsidR="008125DF" w:rsidRDefault="008C79BF" w:rsidP="008125DF">
      <w:pPr>
        <w:spacing w:after="3" w:line="270" w:lineRule="auto"/>
        <w:ind w:right="829"/>
        <w:jc w:val="both"/>
      </w:pPr>
      <w:r w:rsidRPr="008C79BF">
        <w:rPr>
          <w:noProof/>
        </w:rPr>
        <w:drawing>
          <wp:inline distT="0" distB="0" distL="0" distR="0" wp14:anchorId="41670B9C" wp14:editId="29354055">
            <wp:extent cx="2819794" cy="3115110"/>
            <wp:effectExtent l="0" t="0" r="0" b="9525"/>
            <wp:docPr id="1747859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595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2FEB" w14:textId="77777777" w:rsidR="008C79BF" w:rsidRDefault="008C79BF" w:rsidP="008C79BF">
      <w:pPr>
        <w:spacing w:after="253"/>
        <w:ind w:right="404"/>
      </w:pPr>
      <w:r>
        <w:t>Sau khi tạo xong chuột phải vào project chọn Build Path và chọn “Configure build path”</w:t>
      </w:r>
    </w:p>
    <w:p w14:paraId="703A77F5" w14:textId="56881527" w:rsidR="00130021" w:rsidRDefault="008C79BF" w:rsidP="008125DF">
      <w:pPr>
        <w:spacing w:after="3" w:line="270" w:lineRule="auto"/>
        <w:ind w:right="829"/>
        <w:jc w:val="both"/>
      </w:pPr>
      <w:r w:rsidRPr="008C79BF">
        <w:rPr>
          <w:noProof/>
        </w:rPr>
        <w:lastRenderedPageBreak/>
        <w:drawing>
          <wp:inline distT="0" distB="0" distL="0" distR="0" wp14:anchorId="3DA04DB0" wp14:editId="2C422635">
            <wp:extent cx="6309360" cy="3720465"/>
            <wp:effectExtent l="0" t="0" r="0" b="0"/>
            <wp:docPr id="1894645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456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0089" w14:textId="77777777" w:rsidR="008C79BF" w:rsidRDefault="008C79BF" w:rsidP="008C79BF">
      <w:pPr>
        <w:spacing w:after="3" w:line="270" w:lineRule="auto"/>
        <w:ind w:right="829"/>
        <w:jc w:val="both"/>
      </w:pPr>
      <w:r>
        <w:t>Cửa sổ properties xuất hiện, chọn “</w:t>
      </w:r>
      <w:r>
        <w:rPr>
          <w:rFonts w:ascii="Arial" w:eastAsia="Arial" w:hAnsi="Arial" w:cs="Arial"/>
          <w:color w:val="343434"/>
          <w:sz w:val="25"/>
        </w:rPr>
        <w:t>java build path”-&gt; Add Library và làm tương tự ở PHẦN 1 -&gt;chọn OK</w:t>
      </w:r>
      <w:r>
        <w:t xml:space="preserve"> -&gt; apply and close</w:t>
      </w:r>
    </w:p>
    <w:p w14:paraId="777BE25D" w14:textId="77777777" w:rsidR="008C79BF" w:rsidRDefault="008C79BF" w:rsidP="008125DF">
      <w:pPr>
        <w:spacing w:after="3" w:line="270" w:lineRule="auto"/>
        <w:ind w:right="829"/>
        <w:jc w:val="both"/>
      </w:pPr>
    </w:p>
    <w:p w14:paraId="0E18DFC7" w14:textId="555F16EF" w:rsidR="00266C0C" w:rsidRDefault="00266C0C" w:rsidP="008125DF">
      <w:pPr>
        <w:spacing w:after="3" w:line="270" w:lineRule="auto"/>
        <w:ind w:right="829"/>
        <w:jc w:val="both"/>
      </w:pPr>
      <w:r>
        <w:t xml:space="preserve">Bên trong class </w:t>
      </w:r>
      <w:r w:rsidR="008C79BF">
        <w:t>a</w:t>
      </w:r>
      <w:r>
        <w:t xml:space="preserve">pp.java khai báo phương thức   kiểm tra một số có là số chẵn hay không  </w:t>
      </w:r>
    </w:p>
    <w:p w14:paraId="6B4D8CD0" w14:textId="694E14AA" w:rsidR="00266C0C" w:rsidRDefault="008C79BF" w:rsidP="008125DF">
      <w:pPr>
        <w:spacing w:after="3" w:line="270" w:lineRule="auto"/>
        <w:ind w:right="829"/>
        <w:jc w:val="both"/>
      </w:pPr>
      <w:r w:rsidRPr="008C79BF">
        <w:rPr>
          <w:noProof/>
        </w:rPr>
        <w:drawing>
          <wp:inline distT="0" distB="0" distL="0" distR="0" wp14:anchorId="737BA275" wp14:editId="69146780">
            <wp:extent cx="5658640" cy="3105583"/>
            <wp:effectExtent l="0" t="0" r="0" b="0"/>
            <wp:docPr id="1092244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4499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F842" w14:textId="2FC8F3F2" w:rsidR="00266C0C" w:rsidRDefault="00266C0C" w:rsidP="008125DF">
      <w:pPr>
        <w:spacing w:after="3" w:line="270" w:lineRule="auto"/>
        <w:ind w:right="829"/>
        <w:jc w:val="both"/>
        <w:rPr>
          <w:color w:val="404040"/>
        </w:rPr>
      </w:pPr>
      <w:r>
        <w:rPr>
          <w:color w:val="404040"/>
        </w:rPr>
        <w:lastRenderedPageBreak/>
        <w:t xml:space="preserve">Sử dụng JUnit để kiểm tra phương thức trên với các tham số đầu vào khác nhau, viết code trong </w:t>
      </w:r>
      <w:r w:rsidR="00433072">
        <w:rPr>
          <w:color w:val="404040"/>
        </w:rPr>
        <w:t>Tester</w:t>
      </w:r>
      <w:r>
        <w:rPr>
          <w:color w:val="404040"/>
        </w:rPr>
        <w:t>.java</w:t>
      </w:r>
    </w:p>
    <w:p w14:paraId="7A83B6A4" w14:textId="7C34DF69" w:rsidR="00266C0C" w:rsidRDefault="00B37197" w:rsidP="008125DF">
      <w:pPr>
        <w:spacing w:after="3" w:line="270" w:lineRule="auto"/>
        <w:ind w:right="829"/>
        <w:jc w:val="both"/>
      </w:pPr>
      <w:r w:rsidRPr="00B37197">
        <w:rPr>
          <w:noProof/>
        </w:rPr>
        <w:drawing>
          <wp:inline distT="0" distB="0" distL="0" distR="0" wp14:anchorId="136BA846" wp14:editId="0C989BED">
            <wp:extent cx="6309360" cy="3257550"/>
            <wp:effectExtent l="0" t="0" r="0" b="0"/>
            <wp:docPr id="304806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0658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BA66" w14:textId="2AA9FA5E" w:rsidR="00266C0C" w:rsidRDefault="00266C0C" w:rsidP="008125DF">
      <w:pPr>
        <w:spacing w:after="3" w:line="270" w:lineRule="auto"/>
        <w:ind w:right="829"/>
        <w:jc w:val="both"/>
      </w:pPr>
      <w:r>
        <w:t xml:space="preserve">lưu ý trong đoạn code trên nhập tham số đầu vào 2 và 4 nên test pass, chọn phải chuột </w:t>
      </w:r>
      <w:r w:rsidR="00D87784">
        <w:t>Tester</w:t>
      </w:r>
      <w:r>
        <w:t>-&gt;Run As-&gt; 1 Junit Test</w:t>
      </w:r>
    </w:p>
    <w:p w14:paraId="45B5A89B" w14:textId="5D7C8901" w:rsidR="00266C0C" w:rsidRDefault="00A55B51" w:rsidP="008125DF">
      <w:pPr>
        <w:spacing w:after="3" w:line="270" w:lineRule="auto"/>
        <w:ind w:right="829"/>
        <w:jc w:val="both"/>
      </w:pPr>
      <w:r w:rsidRPr="00A55B51">
        <w:rPr>
          <w:noProof/>
        </w:rPr>
        <w:drawing>
          <wp:inline distT="0" distB="0" distL="0" distR="0" wp14:anchorId="0DA0D89D" wp14:editId="45271ECC">
            <wp:extent cx="6309360" cy="1671955"/>
            <wp:effectExtent l="0" t="0" r="0" b="4445"/>
            <wp:docPr id="1112297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973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1C12" w14:textId="77777777" w:rsidR="00266C0C" w:rsidRDefault="00266C0C" w:rsidP="008125DF">
      <w:pPr>
        <w:spacing w:after="3" w:line="270" w:lineRule="auto"/>
        <w:ind w:right="829"/>
        <w:jc w:val="both"/>
      </w:pPr>
      <w:r>
        <w:t xml:space="preserve">(*) lý do error : 0 là vì trong khi code không có bất kì lỗi phát sinh nào dẫn đến sai code </w:t>
      </w:r>
    </w:p>
    <w:p w14:paraId="02CBCF9C" w14:textId="77890EC5" w:rsidR="00266C0C" w:rsidRDefault="00266C0C" w:rsidP="008125DF">
      <w:pPr>
        <w:spacing w:after="3" w:line="270" w:lineRule="auto"/>
        <w:ind w:right="829"/>
        <w:jc w:val="both"/>
      </w:pPr>
      <w:r>
        <w:t xml:space="preserve">(*) lý do failure: 0 là vì 2 vs 4 đều là số chẵn đúng với phần khai báo kiểm tra có phải số chẵn hay không trên </w:t>
      </w:r>
      <w:r w:rsidR="00334DB3">
        <w:t>a</w:t>
      </w:r>
      <w:r>
        <w:t>pp.java</w:t>
      </w:r>
    </w:p>
    <w:p w14:paraId="5FE84AD1" w14:textId="77777777" w:rsidR="008125DF" w:rsidRDefault="008125DF" w:rsidP="00662E81">
      <w:pPr>
        <w:spacing w:after="3" w:line="270" w:lineRule="auto"/>
        <w:ind w:right="829"/>
        <w:jc w:val="both"/>
      </w:pPr>
    </w:p>
    <w:p w14:paraId="6D8B2824" w14:textId="77777777" w:rsidR="00662E81" w:rsidRDefault="00662E81" w:rsidP="00662E81">
      <w:pPr>
        <w:spacing w:after="253"/>
        <w:ind w:right="404"/>
      </w:pPr>
    </w:p>
    <w:p w14:paraId="0E8FD35C" w14:textId="7F0E1E15" w:rsidR="00266C0C" w:rsidRDefault="00266C0C" w:rsidP="00266C0C">
      <w:pPr>
        <w:spacing w:line="271" w:lineRule="auto"/>
        <w:ind w:right="404"/>
      </w:pPr>
      <w:r>
        <w:t xml:space="preserve">Nếu thay đổi tham số đầu vào 4 thành </w:t>
      </w:r>
      <w:r w:rsidR="00EA1E22">
        <w:t>5</w:t>
      </w:r>
    </w:p>
    <w:p w14:paraId="3EAC21A6" w14:textId="74EF88E9" w:rsidR="00266C0C" w:rsidRDefault="00EA1E22" w:rsidP="00266C0C">
      <w:pPr>
        <w:spacing w:line="271" w:lineRule="auto"/>
        <w:ind w:right="404"/>
      </w:pPr>
      <w:r w:rsidRPr="00EA1E22">
        <w:rPr>
          <w:noProof/>
        </w:rPr>
        <w:lastRenderedPageBreak/>
        <w:drawing>
          <wp:inline distT="0" distB="0" distL="0" distR="0" wp14:anchorId="24645060" wp14:editId="376C44EC">
            <wp:extent cx="6096851" cy="1390844"/>
            <wp:effectExtent l="0" t="0" r="0" b="0"/>
            <wp:docPr id="1992985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98517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C41B" w14:textId="77777777" w:rsidR="00266C0C" w:rsidRDefault="00266C0C" w:rsidP="00266C0C">
      <w:pPr>
        <w:spacing w:line="271" w:lineRule="auto"/>
        <w:ind w:right="404"/>
      </w:pPr>
      <w:r>
        <w:t xml:space="preserve">Kiểm tra lại </w:t>
      </w:r>
    </w:p>
    <w:p w14:paraId="7BD721BD" w14:textId="28AA8257" w:rsidR="00266C0C" w:rsidRDefault="00912830" w:rsidP="00266C0C">
      <w:pPr>
        <w:spacing w:line="271" w:lineRule="auto"/>
        <w:ind w:right="404"/>
      </w:pPr>
      <w:r w:rsidRPr="00912830">
        <w:rPr>
          <w:noProof/>
        </w:rPr>
        <w:drawing>
          <wp:inline distT="0" distB="0" distL="0" distR="0" wp14:anchorId="30570F5C" wp14:editId="5D6E0D65">
            <wp:extent cx="6309360" cy="1821180"/>
            <wp:effectExtent l="0" t="0" r="0" b="7620"/>
            <wp:docPr id="1958652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5284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3917" w14:textId="77777777" w:rsidR="00266C0C" w:rsidRDefault="00266C0C" w:rsidP="00266C0C">
      <w:pPr>
        <w:spacing w:line="271" w:lineRule="auto"/>
        <w:ind w:right="404"/>
      </w:pPr>
    </w:p>
    <w:p w14:paraId="4638CA59" w14:textId="7C15B720" w:rsidR="00266C0C" w:rsidRDefault="00266C0C" w:rsidP="00266C0C">
      <w:pPr>
        <w:spacing w:line="271" w:lineRule="auto"/>
        <w:ind w:right="404"/>
      </w:pPr>
      <w:r>
        <w:t xml:space="preserve"> Vì </w:t>
      </w:r>
      <w:r w:rsidR="00912830">
        <w:t>5</w:t>
      </w:r>
      <w:r>
        <w:t xml:space="preserve"> không phải số chẵn không đúng với yêu cầu viết trong </w:t>
      </w:r>
      <w:r w:rsidR="00912830">
        <w:t>a</w:t>
      </w:r>
      <w:r>
        <w:t>pp.java “kiểm tra số chẵn ” nên Failure : 1</w:t>
      </w:r>
    </w:p>
    <w:p w14:paraId="0BB78B82" w14:textId="77777777" w:rsidR="00662E81" w:rsidRDefault="00662E81" w:rsidP="00662E81">
      <w:pPr>
        <w:ind w:right="404"/>
      </w:pPr>
    </w:p>
    <w:p w14:paraId="1B6F9F2B" w14:textId="77777777" w:rsidR="000850AA" w:rsidRDefault="000850AA" w:rsidP="00A95D43">
      <w:pPr>
        <w:pStyle w:val="ListParagraph"/>
        <w:spacing w:after="50" w:line="271" w:lineRule="auto"/>
        <w:ind w:right="404"/>
      </w:pPr>
    </w:p>
    <w:p w14:paraId="2439FD27" w14:textId="77777777" w:rsidR="00A95D43" w:rsidRDefault="00A95D43" w:rsidP="00A95D43">
      <w:pPr>
        <w:pStyle w:val="ListParagraph"/>
        <w:spacing w:after="50" w:line="271" w:lineRule="auto"/>
        <w:ind w:right="404"/>
      </w:pPr>
    </w:p>
    <w:p w14:paraId="5FB19469" w14:textId="77777777" w:rsidR="00D278B2" w:rsidRDefault="00D278B2" w:rsidP="002A680E">
      <w:pPr>
        <w:pStyle w:val="ListParagraph"/>
        <w:spacing w:after="7" w:line="271" w:lineRule="auto"/>
        <w:ind w:right="404"/>
      </w:pPr>
    </w:p>
    <w:p w14:paraId="3A9778C8" w14:textId="77777777" w:rsidR="0009089F" w:rsidRPr="00D70D02" w:rsidRDefault="0009089F" w:rsidP="0009089F">
      <w:pPr>
        <w:pStyle w:val="ListParagraph"/>
      </w:pPr>
    </w:p>
    <w:sectPr w:rsidR="0009089F" w:rsidRPr="00D70D02" w:rsidSect="00DF027C">
      <w:headerReference w:type="default" r:id="rId39"/>
      <w:footerReference w:type="default" r:id="rId40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11EE5F" w14:textId="77777777" w:rsidR="003C2D59" w:rsidRDefault="003C2D59">
      <w:r>
        <w:separator/>
      </w:r>
    </w:p>
    <w:p w14:paraId="07F28B75" w14:textId="77777777" w:rsidR="003C2D59" w:rsidRDefault="003C2D59"/>
  </w:endnote>
  <w:endnote w:type="continuationSeparator" w:id="0">
    <w:p w14:paraId="72BC3AD9" w14:textId="77777777" w:rsidR="003C2D59" w:rsidRDefault="003C2D59">
      <w:r>
        <w:continuationSeparator/>
      </w:r>
    </w:p>
    <w:p w14:paraId="3A2A8700" w14:textId="77777777" w:rsidR="003C2D59" w:rsidRDefault="003C2D5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F1FFB56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8F9E6C3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29EF9D" w14:textId="77777777" w:rsidR="003C2D59" w:rsidRDefault="003C2D59">
      <w:r>
        <w:separator/>
      </w:r>
    </w:p>
    <w:p w14:paraId="4EDA5704" w14:textId="77777777" w:rsidR="003C2D59" w:rsidRDefault="003C2D59"/>
  </w:footnote>
  <w:footnote w:type="continuationSeparator" w:id="0">
    <w:p w14:paraId="7293A678" w14:textId="77777777" w:rsidR="003C2D59" w:rsidRDefault="003C2D59">
      <w:r>
        <w:continuationSeparator/>
      </w:r>
    </w:p>
    <w:p w14:paraId="25662E13" w14:textId="77777777" w:rsidR="003C2D59" w:rsidRDefault="003C2D5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31C08105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50BE5B47" w14:textId="77777777" w:rsidR="00D077E9" w:rsidRDefault="00D077E9">
          <w:pPr>
            <w:pStyle w:val="Header"/>
          </w:pPr>
        </w:p>
      </w:tc>
    </w:tr>
  </w:tbl>
  <w:p w14:paraId="41226892" w14:textId="77777777"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7590B"/>
    <w:multiLevelType w:val="hybridMultilevel"/>
    <w:tmpl w:val="440AC6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A64406"/>
    <w:multiLevelType w:val="hybridMultilevel"/>
    <w:tmpl w:val="C256D44C"/>
    <w:lvl w:ilvl="0" w:tplc="265E3626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918BC2E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9A64E20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0205E84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CAEDC58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2D08ECC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AD0C084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D86D134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E4AEE2C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14416D0"/>
    <w:multiLevelType w:val="hybridMultilevel"/>
    <w:tmpl w:val="D1D8CFB2"/>
    <w:lvl w:ilvl="0" w:tplc="90CEA95A">
      <w:start w:val="1"/>
      <w:numFmt w:val="bullet"/>
      <w:lvlText w:val="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4662770">
      <w:start w:val="1"/>
      <w:numFmt w:val="bullet"/>
      <w:lvlText w:val="o"/>
      <w:lvlJc w:val="left"/>
      <w:pPr>
        <w:ind w:left="109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016A398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ED24CE8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F0CCBB2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8A2E444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99E62F0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A4245A8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D64BAA4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90B7E98"/>
    <w:multiLevelType w:val="hybridMultilevel"/>
    <w:tmpl w:val="C7C43AA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7933EA"/>
    <w:multiLevelType w:val="hybridMultilevel"/>
    <w:tmpl w:val="D1E60970"/>
    <w:lvl w:ilvl="0" w:tplc="76C041A2">
      <w:start w:val="1"/>
      <w:numFmt w:val="bullet"/>
      <w:lvlText w:val="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2666D4E">
      <w:start w:val="1"/>
      <w:numFmt w:val="bullet"/>
      <w:lvlText w:val="o"/>
      <w:lvlJc w:val="left"/>
      <w:pPr>
        <w:ind w:left="122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7A654E2">
      <w:start w:val="1"/>
      <w:numFmt w:val="bullet"/>
      <w:lvlText w:val="▪"/>
      <w:lvlJc w:val="left"/>
      <w:pPr>
        <w:ind w:left="194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C9230B4">
      <w:start w:val="1"/>
      <w:numFmt w:val="bullet"/>
      <w:lvlText w:val="•"/>
      <w:lvlJc w:val="left"/>
      <w:pPr>
        <w:ind w:left="266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E20F7CA">
      <w:start w:val="1"/>
      <w:numFmt w:val="bullet"/>
      <w:lvlText w:val="o"/>
      <w:lvlJc w:val="left"/>
      <w:pPr>
        <w:ind w:left="338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A1CA7E0">
      <w:start w:val="1"/>
      <w:numFmt w:val="bullet"/>
      <w:lvlText w:val="▪"/>
      <w:lvlJc w:val="left"/>
      <w:pPr>
        <w:ind w:left="410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9EA4072">
      <w:start w:val="1"/>
      <w:numFmt w:val="bullet"/>
      <w:lvlText w:val="•"/>
      <w:lvlJc w:val="left"/>
      <w:pPr>
        <w:ind w:left="482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464FAE8">
      <w:start w:val="1"/>
      <w:numFmt w:val="bullet"/>
      <w:lvlText w:val="o"/>
      <w:lvlJc w:val="left"/>
      <w:pPr>
        <w:ind w:left="554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1C87CC8">
      <w:start w:val="1"/>
      <w:numFmt w:val="bullet"/>
      <w:lvlText w:val="▪"/>
      <w:lvlJc w:val="left"/>
      <w:pPr>
        <w:ind w:left="626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4FF6495"/>
    <w:multiLevelType w:val="hybridMultilevel"/>
    <w:tmpl w:val="E4A89FEC"/>
    <w:lvl w:ilvl="0" w:tplc="8FC2A970">
      <w:start w:val="1"/>
      <w:numFmt w:val="bullet"/>
      <w:lvlText w:val="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9E4B358">
      <w:start w:val="1"/>
      <w:numFmt w:val="bullet"/>
      <w:lvlText w:val="o"/>
      <w:lvlJc w:val="left"/>
      <w:pPr>
        <w:ind w:left="11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D349C9A">
      <w:start w:val="1"/>
      <w:numFmt w:val="bullet"/>
      <w:lvlText w:val="▪"/>
      <w:lvlJc w:val="left"/>
      <w:pPr>
        <w:ind w:left="18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C64FCF0">
      <w:start w:val="1"/>
      <w:numFmt w:val="bullet"/>
      <w:lvlText w:val="•"/>
      <w:lvlJc w:val="left"/>
      <w:pPr>
        <w:ind w:left="26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876667E">
      <w:start w:val="1"/>
      <w:numFmt w:val="bullet"/>
      <w:lvlText w:val="o"/>
      <w:lvlJc w:val="left"/>
      <w:pPr>
        <w:ind w:left="33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01A64D8">
      <w:start w:val="1"/>
      <w:numFmt w:val="bullet"/>
      <w:lvlText w:val="▪"/>
      <w:lvlJc w:val="left"/>
      <w:pPr>
        <w:ind w:left="40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A76E92A">
      <w:start w:val="1"/>
      <w:numFmt w:val="bullet"/>
      <w:lvlText w:val="•"/>
      <w:lvlJc w:val="left"/>
      <w:pPr>
        <w:ind w:left="47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C642E40">
      <w:start w:val="1"/>
      <w:numFmt w:val="bullet"/>
      <w:lvlText w:val="o"/>
      <w:lvlJc w:val="left"/>
      <w:pPr>
        <w:ind w:left="54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B367EC8">
      <w:start w:val="1"/>
      <w:numFmt w:val="bullet"/>
      <w:lvlText w:val="▪"/>
      <w:lvlJc w:val="left"/>
      <w:pPr>
        <w:ind w:left="62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8DC1CAE"/>
    <w:multiLevelType w:val="hybridMultilevel"/>
    <w:tmpl w:val="D800157A"/>
    <w:lvl w:ilvl="0" w:tplc="52A4ADD4">
      <w:start w:val="1"/>
      <w:numFmt w:val="bullet"/>
      <w:lvlText w:val="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C485082">
      <w:start w:val="1"/>
      <w:numFmt w:val="bullet"/>
      <w:lvlText w:val="o"/>
      <w:lvlJc w:val="left"/>
      <w:pPr>
        <w:ind w:left="12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CFAE446">
      <w:start w:val="1"/>
      <w:numFmt w:val="bullet"/>
      <w:lvlText w:val="▪"/>
      <w:lvlJc w:val="left"/>
      <w:pPr>
        <w:ind w:left="19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7022D42">
      <w:start w:val="1"/>
      <w:numFmt w:val="bullet"/>
      <w:lvlText w:val="•"/>
      <w:lvlJc w:val="left"/>
      <w:pPr>
        <w:ind w:left="27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9D495E8">
      <w:start w:val="1"/>
      <w:numFmt w:val="bullet"/>
      <w:lvlText w:val="o"/>
      <w:lvlJc w:val="left"/>
      <w:pPr>
        <w:ind w:left="34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B66AF20">
      <w:start w:val="1"/>
      <w:numFmt w:val="bullet"/>
      <w:lvlText w:val="▪"/>
      <w:lvlJc w:val="left"/>
      <w:pPr>
        <w:ind w:left="41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CE01668">
      <w:start w:val="1"/>
      <w:numFmt w:val="bullet"/>
      <w:lvlText w:val="•"/>
      <w:lvlJc w:val="left"/>
      <w:pPr>
        <w:ind w:left="48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C10BCD4">
      <w:start w:val="1"/>
      <w:numFmt w:val="bullet"/>
      <w:lvlText w:val="o"/>
      <w:lvlJc w:val="left"/>
      <w:pPr>
        <w:ind w:left="55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FB09894">
      <w:start w:val="1"/>
      <w:numFmt w:val="bullet"/>
      <w:lvlText w:val="▪"/>
      <w:lvlJc w:val="left"/>
      <w:pPr>
        <w:ind w:left="63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8192F57"/>
    <w:multiLevelType w:val="hybridMultilevel"/>
    <w:tmpl w:val="A6AA3FC4"/>
    <w:lvl w:ilvl="0" w:tplc="1666B802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32366270">
    <w:abstractNumId w:val="3"/>
  </w:num>
  <w:num w:numId="2" w16cid:durableId="2064937892">
    <w:abstractNumId w:val="7"/>
  </w:num>
  <w:num w:numId="3" w16cid:durableId="1642535292">
    <w:abstractNumId w:val="4"/>
  </w:num>
  <w:num w:numId="4" w16cid:durableId="1995331873">
    <w:abstractNumId w:val="2"/>
  </w:num>
  <w:num w:numId="5" w16cid:durableId="1454055625">
    <w:abstractNumId w:val="5"/>
  </w:num>
  <w:num w:numId="6" w16cid:durableId="1603538308">
    <w:abstractNumId w:val="1"/>
  </w:num>
  <w:num w:numId="7" w16cid:durableId="622540962">
    <w:abstractNumId w:val="6"/>
  </w:num>
  <w:num w:numId="8" w16cid:durableId="19858150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9EE"/>
    <w:rsid w:val="00010BEE"/>
    <w:rsid w:val="0002482E"/>
    <w:rsid w:val="00050324"/>
    <w:rsid w:val="000850AA"/>
    <w:rsid w:val="0009089F"/>
    <w:rsid w:val="000A0150"/>
    <w:rsid w:val="000E63C9"/>
    <w:rsid w:val="00130021"/>
    <w:rsid w:val="00130E9D"/>
    <w:rsid w:val="00150A6D"/>
    <w:rsid w:val="00185B35"/>
    <w:rsid w:val="001F2BC8"/>
    <w:rsid w:val="001F5F6B"/>
    <w:rsid w:val="00236436"/>
    <w:rsid w:val="00243EBC"/>
    <w:rsid w:val="00246A35"/>
    <w:rsid w:val="00266C0C"/>
    <w:rsid w:val="00274B3F"/>
    <w:rsid w:val="00284348"/>
    <w:rsid w:val="002A680E"/>
    <w:rsid w:val="002C656F"/>
    <w:rsid w:val="002F51F5"/>
    <w:rsid w:val="00312137"/>
    <w:rsid w:val="00330359"/>
    <w:rsid w:val="00334DB3"/>
    <w:rsid w:val="0033762F"/>
    <w:rsid w:val="0036530A"/>
    <w:rsid w:val="00366C7E"/>
    <w:rsid w:val="00384EA3"/>
    <w:rsid w:val="003A39A1"/>
    <w:rsid w:val="003C2191"/>
    <w:rsid w:val="003C2D59"/>
    <w:rsid w:val="003D3863"/>
    <w:rsid w:val="004110DE"/>
    <w:rsid w:val="004141D5"/>
    <w:rsid w:val="00433072"/>
    <w:rsid w:val="0044085A"/>
    <w:rsid w:val="004B21A5"/>
    <w:rsid w:val="005037F0"/>
    <w:rsid w:val="00516A86"/>
    <w:rsid w:val="005275F6"/>
    <w:rsid w:val="005351AE"/>
    <w:rsid w:val="00572102"/>
    <w:rsid w:val="005864DE"/>
    <w:rsid w:val="005B7CDB"/>
    <w:rsid w:val="005F1BB0"/>
    <w:rsid w:val="00656C4D"/>
    <w:rsid w:val="00662E81"/>
    <w:rsid w:val="006E5716"/>
    <w:rsid w:val="007302B3"/>
    <w:rsid w:val="00730733"/>
    <w:rsid w:val="00730E3A"/>
    <w:rsid w:val="00736AAF"/>
    <w:rsid w:val="00765B2A"/>
    <w:rsid w:val="00783A34"/>
    <w:rsid w:val="007C6B52"/>
    <w:rsid w:val="007D16C5"/>
    <w:rsid w:val="008125DF"/>
    <w:rsid w:val="00827B3C"/>
    <w:rsid w:val="00862FE4"/>
    <w:rsid w:val="0086389A"/>
    <w:rsid w:val="0087605E"/>
    <w:rsid w:val="008B1FEE"/>
    <w:rsid w:val="008C79BF"/>
    <w:rsid w:val="008F3DCC"/>
    <w:rsid w:val="00903C32"/>
    <w:rsid w:val="00912830"/>
    <w:rsid w:val="00916B16"/>
    <w:rsid w:val="009173B9"/>
    <w:rsid w:val="00930063"/>
    <w:rsid w:val="0093335D"/>
    <w:rsid w:val="0093613E"/>
    <w:rsid w:val="00943026"/>
    <w:rsid w:val="00966B81"/>
    <w:rsid w:val="009C7720"/>
    <w:rsid w:val="00A23AFA"/>
    <w:rsid w:val="00A31B3E"/>
    <w:rsid w:val="00A51953"/>
    <w:rsid w:val="00A532F3"/>
    <w:rsid w:val="00A55B51"/>
    <w:rsid w:val="00A8489E"/>
    <w:rsid w:val="00A95D43"/>
    <w:rsid w:val="00AB2B32"/>
    <w:rsid w:val="00AC29F3"/>
    <w:rsid w:val="00B231E5"/>
    <w:rsid w:val="00B37197"/>
    <w:rsid w:val="00BD306F"/>
    <w:rsid w:val="00C02B87"/>
    <w:rsid w:val="00C4086D"/>
    <w:rsid w:val="00CA1896"/>
    <w:rsid w:val="00CB5B28"/>
    <w:rsid w:val="00CF5371"/>
    <w:rsid w:val="00D0323A"/>
    <w:rsid w:val="00D0559F"/>
    <w:rsid w:val="00D077E9"/>
    <w:rsid w:val="00D278B2"/>
    <w:rsid w:val="00D42CB7"/>
    <w:rsid w:val="00D5413D"/>
    <w:rsid w:val="00D570A9"/>
    <w:rsid w:val="00D70D02"/>
    <w:rsid w:val="00D770C7"/>
    <w:rsid w:val="00D86945"/>
    <w:rsid w:val="00D87784"/>
    <w:rsid w:val="00D90290"/>
    <w:rsid w:val="00DD152F"/>
    <w:rsid w:val="00DE213F"/>
    <w:rsid w:val="00DF027C"/>
    <w:rsid w:val="00E00A32"/>
    <w:rsid w:val="00E22ACD"/>
    <w:rsid w:val="00E31432"/>
    <w:rsid w:val="00E34C7C"/>
    <w:rsid w:val="00E429EE"/>
    <w:rsid w:val="00E620B0"/>
    <w:rsid w:val="00E81B40"/>
    <w:rsid w:val="00EA1E22"/>
    <w:rsid w:val="00EB3354"/>
    <w:rsid w:val="00EF555B"/>
    <w:rsid w:val="00F027BB"/>
    <w:rsid w:val="00F11DCF"/>
    <w:rsid w:val="00F162EA"/>
    <w:rsid w:val="00F52D27"/>
    <w:rsid w:val="00F83527"/>
    <w:rsid w:val="00FB319B"/>
    <w:rsid w:val="00FB416C"/>
    <w:rsid w:val="00FD1D2F"/>
    <w:rsid w:val="00FD3004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74F076"/>
  <w15:docId w15:val="{6834818E-1919-4945-8C81-14739C582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79BF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ListParagraph">
    <w:name w:val="List Paragraph"/>
    <w:basedOn w:val="Normal"/>
    <w:uiPriority w:val="34"/>
    <w:unhideWhenUsed/>
    <w:qFormat/>
    <w:rsid w:val="004141D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B7CDB"/>
    <w:rPr>
      <w:color w:val="3592C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7C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glossaryDocument" Target="glossary/document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junit.org/junit4/" TargetMode="External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2970CD72650445F8CCAAD198FD15B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C9C234-C1A2-4C83-A394-751CD323F6BE}"/>
      </w:docPartPr>
      <w:docPartBody>
        <w:p w:rsidR="00C524D9" w:rsidRDefault="0071564A">
          <w:pPr>
            <w:pStyle w:val="C2970CD72650445F8CCAAD198FD15BAD"/>
          </w:pPr>
          <w:r>
            <w:t>COMPANY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64A"/>
    <w:rsid w:val="003B06A7"/>
    <w:rsid w:val="00571644"/>
    <w:rsid w:val="00652A3C"/>
    <w:rsid w:val="0071564A"/>
    <w:rsid w:val="007E5DD9"/>
    <w:rsid w:val="00A353E6"/>
    <w:rsid w:val="00C52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vi-VN" w:eastAsia="vi-V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  <w:lang w:val="en-US" w:eastAsia="en-US"/>
    </w:rPr>
  </w:style>
  <w:style w:type="paragraph" w:customStyle="1" w:styleId="C2970CD72650445F8CCAAD198FD15BAD">
    <w:name w:val="C2970CD72650445F8CCAAD198FD15BA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Report .dotx</Template>
  <TotalTime>88</TotalTime>
  <Pages>16</Pages>
  <Words>566</Words>
  <Characters>3232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TorTI</dc:creator>
  <cp:keywords/>
  <cp:lastModifiedBy>PHAM DUC</cp:lastModifiedBy>
  <cp:revision>34</cp:revision>
  <cp:lastPrinted>2006-08-01T17:47:00Z</cp:lastPrinted>
  <dcterms:created xsi:type="dcterms:W3CDTF">2019-05-16T15:01:00Z</dcterms:created>
  <dcterms:modified xsi:type="dcterms:W3CDTF">2023-11-07T04:37:00Z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